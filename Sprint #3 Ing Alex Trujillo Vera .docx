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36CC83B6"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2E3803">
                  <w:rPr>
                    <w:rStyle w:val="SubttuloCar"/>
                    <w:b w:val="0"/>
                    <w:noProof/>
                    <w:lang w:bidi="es-ES"/>
                  </w:rPr>
                  <w:t>4 noviembre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4A08B4"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0EF6D567" w:rsidR="00D077E9" w:rsidRDefault="008B6A0A" w:rsidP="00D077E9">
      <w:pPr>
        <w:pStyle w:val="Ttulo1"/>
        <w:rPr>
          <w:noProof/>
        </w:rPr>
      </w:pPr>
      <w:r>
        <w:rPr>
          <w:noProof/>
          <w:lang w:bidi="es-ES"/>
        </w:rPr>
        <w:lastRenderedPageBreak/>
        <w:t>ENTREGA DEL SPRINT #</w:t>
      </w:r>
      <w:r w:rsidR="002E3803">
        <w:rPr>
          <w:noProof/>
          <w:lang w:bidi="es-ES"/>
        </w:rPr>
        <w:t>3</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0818ABA3" w14:textId="77777777" w:rsidR="00DF027C" w:rsidRDefault="00DF027C" w:rsidP="00DF027C">
            <w:pPr>
              <w:pStyle w:val="Contenido"/>
              <w:rPr>
                <w:noProof/>
              </w:rPr>
            </w:pPr>
          </w:p>
          <w:p w14:paraId="4066FF05" w14:textId="32B430D1" w:rsidR="002E3803" w:rsidRPr="00533304" w:rsidRDefault="002E3803" w:rsidP="00DF027C">
            <w:pPr>
              <w:pStyle w:val="Contenido"/>
              <w:rPr>
                <w:noProof/>
              </w:rPr>
            </w:pPr>
            <w:r>
              <w:rPr>
                <w:noProof/>
              </w:rPr>
              <w:drawing>
                <wp:inline distT="0" distB="0" distL="0" distR="0" wp14:anchorId="45C19D30" wp14:editId="2BB3602C">
                  <wp:extent cx="6371590" cy="341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678"/>
                          <a:stretch/>
                        </pic:blipFill>
                        <pic:spPr bwMode="auto">
                          <a:xfrm>
                            <a:off x="0" y="0"/>
                            <a:ext cx="6371590" cy="3416300"/>
                          </a:xfrm>
                          <a:prstGeom prst="rect">
                            <a:avLst/>
                          </a:prstGeom>
                          <a:ln>
                            <a:noFill/>
                          </a:ln>
                          <a:extLst>
                            <a:ext uri="{53640926-AAD7-44D8-BBD7-CCE9431645EC}">
                              <a14:shadowObscured xmlns:a14="http://schemas.microsoft.com/office/drawing/2010/main"/>
                            </a:ext>
                          </a:extLst>
                        </pic:spPr>
                      </pic:pic>
                    </a:graphicData>
                  </a:graphic>
                </wp:inline>
              </w:drawing>
            </w:r>
          </w:p>
        </w:tc>
      </w:tr>
      <w:tr w:rsidR="00C711DE" w14:paraId="567130E4" w14:textId="77777777" w:rsidTr="00DF027C">
        <w:trPr>
          <w:trHeight w:val="5931"/>
        </w:trPr>
        <w:tc>
          <w:tcPr>
            <w:tcW w:w="9999" w:type="dxa"/>
          </w:tcPr>
          <w:p w14:paraId="164B00FA" w14:textId="2A075910" w:rsidR="00C711DE" w:rsidRPr="00C711DE" w:rsidRDefault="002E3803" w:rsidP="00DF027C">
            <w:pPr>
              <w:pStyle w:val="Textodestacado"/>
              <w:rPr>
                <w:i/>
                <w:noProof/>
                <w:sz w:val="36"/>
                <w:u w:val="single"/>
              </w:rPr>
            </w:pPr>
            <w:r>
              <w:rPr>
                <w:noProof/>
              </w:rPr>
              <w:lastRenderedPageBreak/>
              <w:drawing>
                <wp:inline distT="0" distB="0" distL="0" distR="0" wp14:anchorId="76F07BC6" wp14:editId="02C94748">
                  <wp:extent cx="6371590" cy="358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tc>
      </w:tr>
    </w:tbl>
    <w:p w14:paraId="333D8026" w14:textId="6D2F8737" w:rsidR="00B0552D" w:rsidRDefault="00B0552D" w:rsidP="00AB02A7">
      <w:pPr>
        <w:spacing w:after="200"/>
        <w:rPr>
          <w:noProof/>
        </w:rPr>
      </w:pPr>
      <w:r>
        <w:rPr>
          <w:noProof/>
        </w:rPr>
        <w:t>Es importante aclarar que se uso github en el proyecto para salvaguardar el proyecto desarrollado</w:t>
      </w:r>
    </w:p>
    <w:p w14:paraId="5363346D" w14:textId="24821DB1" w:rsidR="00B0552D" w:rsidRDefault="00B0552D" w:rsidP="00AB02A7">
      <w:pPr>
        <w:spacing w:after="200"/>
        <w:rPr>
          <w:noProof/>
        </w:rPr>
      </w:pPr>
      <w:r>
        <w:rPr>
          <w:noProof/>
        </w:rPr>
        <w:drawing>
          <wp:inline distT="0" distB="0" distL="0" distR="0" wp14:anchorId="3C378488" wp14:editId="0B3381E7">
            <wp:extent cx="6371590" cy="3583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2EB9CE64" w14:textId="3D3310EB" w:rsidR="00C711DE" w:rsidRDefault="00C711DE" w:rsidP="00AB02A7">
      <w:pPr>
        <w:spacing w:after="200"/>
        <w:rPr>
          <w:noProof/>
        </w:rPr>
      </w:pPr>
    </w:p>
    <w:p w14:paraId="6B1CCA5B" w14:textId="4A8BEDBC" w:rsidR="00C711DE" w:rsidRDefault="00C711DE" w:rsidP="00AB02A7">
      <w:pPr>
        <w:spacing w:after="200"/>
        <w:rPr>
          <w:noProof/>
        </w:rPr>
      </w:pPr>
    </w:p>
    <w:p w14:paraId="752C15B1" w14:textId="0F57746D" w:rsidR="00C711DE" w:rsidRDefault="002E3803" w:rsidP="00AB02A7">
      <w:pPr>
        <w:spacing w:after="200"/>
        <w:rPr>
          <w:noProof/>
        </w:rPr>
      </w:pPr>
      <w:r>
        <w:rPr>
          <w:noProof/>
        </w:rPr>
        <w:lastRenderedPageBreak/>
        <w:drawing>
          <wp:inline distT="0" distB="0" distL="0" distR="0" wp14:anchorId="291A23EF" wp14:editId="5E489C76">
            <wp:extent cx="6371590" cy="3583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0BEAB822" w14:textId="77777777" w:rsidR="00C711DE" w:rsidRDefault="00C711DE" w:rsidP="00AB02A7">
      <w:pPr>
        <w:spacing w:after="200"/>
        <w:rPr>
          <w:noProof/>
        </w:rPr>
      </w:pP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5A98AF4D" w:rsidR="00B6208E" w:rsidRDefault="0060436A" w:rsidP="00AB02A7">
      <w:pPr>
        <w:spacing w:after="200"/>
        <w:rPr>
          <w:noProof/>
        </w:rPr>
      </w:pPr>
      <w:r w:rsidRPr="0060436A">
        <w:rPr>
          <w:noProof/>
        </w:rPr>
        <w:t>https://github.com/AlexTrujilloVera/ProyectoUDEA.git</w:t>
      </w:r>
    </w:p>
    <w:p w14:paraId="4154A498" w14:textId="3C447225" w:rsidR="00B0552D" w:rsidRPr="002057D7" w:rsidRDefault="0060436A" w:rsidP="00B6208E">
      <w:pPr>
        <w:spacing w:after="200"/>
        <w:rPr>
          <w:noProof/>
        </w:rPr>
      </w:pPr>
      <w:r>
        <w:rPr>
          <w:noProof/>
        </w:rPr>
        <w:drawing>
          <wp:inline distT="0" distB="0" distL="0" distR="0" wp14:anchorId="28DBD401" wp14:editId="1C381003">
            <wp:extent cx="6371590" cy="3583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sectPr w:rsidR="00B0552D" w:rsidRPr="002057D7"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ED5B6" w14:textId="77777777" w:rsidR="004A08B4" w:rsidRDefault="004A08B4">
      <w:r>
        <w:separator/>
      </w:r>
    </w:p>
    <w:p w14:paraId="4FB958A5" w14:textId="77777777" w:rsidR="004A08B4" w:rsidRDefault="004A08B4"/>
  </w:endnote>
  <w:endnote w:type="continuationSeparator" w:id="0">
    <w:p w14:paraId="22802510" w14:textId="77777777" w:rsidR="004A08B4" w:rsidRDefault="004A08B4">
      <w:r>
        <w:continuationSeparator/>
      </w:r>
    </w:p>
    <w:p w14:paraId="291A9B4C" w14:textId="77777777" w:rsidR="004A08B4" w:rsidRDefault="004A0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932FF" w14:textId="77777777" w:rsidR="004A08B4" w:rsidRDefault="004A08B4">
      <w:r>
        <w:separator/>
      </w:r>
    </w:p>
    <w:p w14:paraId="2A760D12" w14:textId="77777777" w:rsidR="004A08B4" w:rsidRDefault="004A08B4"/>
  </w:footnote>
  <w:footnote w:type="continuationSeparator" w:id="0">
    <w:p w14:paraId="6E2BEA6C" w14:textId="77777777" w:rsidR="004A08B4" w:rsidRDefault="004A08B4">
      <w:r>
        <w:continuationSeparator/>
      </w:r>
    </w:p>
    <w:p w14:paraId="25CD1142" w14:textId="77777777" w:rsidR="004A08B4" w:rsidRDefault="004A08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63C9"/>
    <w:rsid w:val="000F749A"/>
    <w:rsid w:val="00130E9D"/>
    <w:rsid w:val="00150A6D"/>
    <w:rsid w:val="00185B35"/>
    <w:rsid w:val="0019078D"/>
    <w:rsid w:val="001F2BC8"/>
    <w:rsid w:val="001F5F6B"/>
    <w:rsid w:val="002057D7"/>
    <w:rsid w:val="00243EBC"/>
    <w:rsid w:val="00246A35"/>
    <w:rsid w:val="00284348"/>
    <w:rsid w:val="002E3803"/>
    <w:rsid w:val="002F51F5"/>
    <w:rsid w:val="00312137"/>
    <w:rsid w:val="00330359"/>
    <w:rsid w:val="0033762F"/>
    <w:rsid w:val="00360494"/>
    <w:rsid w:val="00366C7E"/>
    <w:rsid w:val="00384EA3"/>
    <w:rsid w:val="003A39A1"/>
    <w:rsid w:val="003C2191"/>
    <w:rsid w:val="003D3863"/>
    <w:rsid w:val="004110DE"/>
    <w:rsid w:val="0041324A"/>
    <w:rsid w:val="0044085A"/>
    <w:rsid w:val="004A08B4"/>
    <w:rsid w:val="004B21A5"/>
    <w:rsid w:val="004E5FEE"/>
    <w:rsid w:val="005037F0"/>
    <w:rsid w:val="00516A86"/>
    <w:rsid w:val="00525ED7"/>
    <w:rsid w:val="005275F6"/>
    <w:rsid w:val="00533304"/>
    <w:rsid w:val="00572102"/>
    <w:rsid w:val="005F1BB0"/>
    <w:rsid w:val="0060436A"/>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A12AA"/>
    <w:rsid w:val="008B1FEE"/>
    <w:rsid w:val="008B6A0A"/>
    <w:rsid w:val="00903C32"/>
    <w:rsid w:val="00916B16"/>
    <w:rsid w:val="009173B9"/>
    <w:rsid w:val="0093335D"/>
    <w:rsid w:val="0093613E"/>
    <w:rsid w:val="00943026"/>
    <w:rsid w:val="00945DE1"/>
    <w:rsid w:val="00966B81"/>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711DE"/>
    <w:rsid w:val="00CA1896"/>
    <w:rsid w:val="00CB5B28"/>
    <w:rsid w:val="00CF5371"/>
    <w:rsid w:val="00D0323A"/>
    <w:rsid w:val="00D0559F"/>
    <w:rsid w:val="00D064B5"/>
    <w:rsid w:val="00D077E9"/>
    <w:rsid w:val="00D201EF"/>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C78F6"/>
    <w:rsid w:val="00EF555B"/>
    <w:rsid w:val="00F027BB"/>
    <w:rsid w:val="00F11DCF"/>
    <w:rsid w:val="00F162EA"/>
    <w:rsid w:val="00F52D27"/>
    <w:rsid w:val="00F83527"/>
    <w:rsid w:val="00FB14FC"/>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C854E7"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C854E7"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C854E7"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3C7C40"/>
    <w:rsid w:val="00523AD5"/>
    <w:rsid w:val="00693F64"/>
    <w:rsid w:val="00C854E7"/>
    <w:rsid w:val="00FA73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DDC5502A2C4D4D46AB00FE1D08ABD862">
    <w:name w:val="DDC5502A2C4D4D46AB00FE1D08ABD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0</TotalTime>
  <Pages>4</Pages>
  <Words>157</Words>
  <Characters>864</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2</cp:revision>
  <cp:lastPrinted>2023-10-27T07:31:00Z</cp:lastPrinted>
  <dcterms:created xsi:type="dcterms:W3CDTF">2023-11-05T03:58:00Z</dcterms:created>
  <dcterms:modified xsi:type="dcterms:W3CDTF">2023-11-05T03:58:00Z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